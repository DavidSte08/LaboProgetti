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0F32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357F3A75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4136CBD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E36559C" w14:textId="77777777" w:rsidR="005D6E86" w:rsidRPr="001D1B3C" w:rsidRDefault="00873BB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5D6E86" w:rsidRPr="001D1B3C" w14:paraId="523D81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6CF26CD9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B46B293" w14:textId="77777777" w:rsidR="005D6E86" w:rsidRPr="001D1B3C" w:rsidRDefault="001B68D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11.09.2026</w:t>
            </w:r>
          </w:p>
        </w:tc>
      </w:tr>
      <w:tr w:rsidR="005D6E86" w:rsidRPr="001D1B3C" w14:paraId="1E67DA34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8CACC9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5BCD656C" w14:textId="77777777" w:rsidR="005D6E86" w:rsidRPr="001D1B3C" w:rsidRDefault="001B51AF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8:20 – </w:t>
            </w:r>
            <w:bookmarkEnd w:id="0"/>
            <w:bookmarkEnd w:id="1"/>
            <w:r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71B8C83B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8E68421" w14:textId="77777777" w:rsidR="005D6E86" w:rsidRPr="001D1B3C" w:rsidRDefault="001B51A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12ACC2B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10BBE21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1E747D7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457D3A51" w14:textId="77777777" w:rsidTr="00632B06">
        <w:tc>
          <w:tcPr>
            <w:tcW w:w="9854" w:type="dxa"/>
          </w:tcPr>
          <w:p w14:paraId="12DE58AA" w14:textId="77777777" w:rsidR="00632B06" w:rsidRDefault="006067D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idee per il progetto</w:t>
            </w:r>
          </w:p>
          <w:p w14:paraId="76FC3B56" w14:textId="77777777" w:rsidR="006067D8" w:rsidRPr="001D1B3C" w:rsidRDefault="006067D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documentazione</w:t>
            </w:r>
          </w:p>
        </w:tc>
      </w:tr>
      <w:bookmarkEnd w:id="2"/>
      <w:bookmarkEnd w:id="3"/>
      <w:bookmarkEnd w:id="4"/>
    </w:tbl>
    <w:p w14:paraId="70331ACD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2E48706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3982175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2C6C8FE9" w14:textId="77777777" w:rsidTr="00434F37">
        <w:tc>
          <w:tcPr>
            <w:tcW w:w="9854" w:type="dxa"/>
          </w:tcPr>
          <w:p w14:paraId="2C0DE73B" w14:textId="77777777" w:rsidR="00632B06" w:rsidRPr="001D1B3C" w:rsidRDefault="006067D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Poche idee iniziali</w:t>
            </w:r>
          </w:p>
        </w:tc>
      </w:tr>
    </w:tbl>
    <w:p w14:paraId="5BD9B070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03E5478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52ADE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1456EA40" w14:textId="77777777" w:rsidTr="00434F37">
        <w:tc>
          <w:tcPr>
            <w:tcW w:w="9854" w:type="dxa"/>
          </w:tcPr>
          <w:p w14:paraId="0DF53DF7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>
              <w:t>In linea con il Gantt: avviata la fase di analisi (informazioni sul progetto) e la documentazione.</w:t>
            </w:r>
          </w:p>
        </w:tc>
      </w:tr>
    </w:tbl>
    <w:p w14:paraId="6565519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1CA9FFC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AF824D5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3D033747" w14:textId="77777777" w:rsidTr="00434F37">
        <w:tc>
          <w:tcPr>
            <w:tcW w:w="9854" w:type="dxa"/>
          </w:tcPr>
          <w:p w14:paraId="40C76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>
              <w:t>Proseguire con le informazioni sul progetto e l’analisi del dominio; iniziare i requisiti.</w:t>
            </w:r>
          </w:p>
        </w:tc>
      </w:tr>
    </w:tbl>
    <w:p w14:paraId="3F6C65E6" w14:textId="77777777" w:rsidR="00B74878" w:rsidRPr="001D1B3C" w:rsidRDefault="00B74878" w:rsidP="00632B06">
      <w:pPr>
        <w:rPr>
          <w:rFonts w:ascii="Arial" w:hAnsi="Arial" w:cs="Arial"/>
        </w:rPr>
      </w:pPr>
    </w:p>
    <w:p w14:paraId="3C8E10DB" w14:textId="77777777" w:rsidR="00E43E19" w:rsidRPr="001D1B3C" w:rsidRDefault="00E43E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1297568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>
        <w:lastRenderedPageBreak/>
        <w:t>Utilizzo Intelligenza Artificiale nella giornata</w:t>
      </w:r>
    </w:p>
    <w:p w14:paraId="1E89D413" w14:textId="77777777" w:rsidR="00872C0D" w:rsidRDefault="00FB3889" w:rsidP="00872C0D">
      <w:pPr>
        <w:pStyle w:val="Nessunaspaziatura"/>
        <w:rPr>
          <w:rFonts w:ascii="Arial" w:hAnsi="Arial" w:cs="Arial"/>
        </w:rPr>
      </w:pPr>
      <w:r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Frequente</w:t>
      </w:r>
    </w:p>
    <w:p w14:paraId="2899A6B5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9D445F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Strumento/i utilizzato/i: </w:t>
      </w:r>
      <w:r>
        <w:rPr>
          <w:rFonts w:ascii="Arial" w:hAnsi="Arial" w:cs="Arial"/>
        </w:rPr>
        <w:t>Claude</w:t>
      </w:r>
    </w:p>
    <w:p w14:paraId="1154C974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7CC131EA" w14:textId="77777777" w:rsidR="00872C0D" w:rsidRDefault="00872C0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Riorganizzare idee / testi</w:t>
      </w:r>
    </w:p>
    <w:p w14:paraId="1AA4E8DA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4385BD00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Esempio significativo di utilizzo (UNO SOLO)</w:t>
      </w:r>
    </w:p>
    <w:p w14:paraId="7CB07F9D" w14:textId="77777777" w:rsidR="00872C0D" w:rsidRDefault="006067D8" w:rsidP="00872C0D">
      <w:pPr>
        <w:pStyle w:val="Nessunaspaziatura"/>
        <w:rPr>
          <w:rFonts w:ascii="Arial" w:hAnsi="Arial" w:cs="Arial"/>
        </w:rPr>
      </w:pPr>
      <w:bookmarkStart w:id="5" w:name="_Hlk219186319"/>
      <w:r>
        <w:rPr>
          <w:rFonts w:ascii="Arial" w:hAnsi="Arial" w:cs="Arial"/>
        </w:rPr>
        <w:t>Consigli per nuovo progetto e chiarimenti su possibili difficoltà</w:t>
      </w:r>
    </w:p>
    <w:p w14:paraId="1A1CA957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8993975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mi ha dato l’AI</w:t>
      </w:r>
    </w:p>
    <w:p w14:paraId="093E28F4" w14:textId="77777777" w:rsidR="00872C0D" w:rsidRDefault="00872C0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Spiegazione, esempio, suggerimento</w:t>
      </w:r>
    </w:p>
    <w:bookmarkEnd w:id="5"/>
    <w:p w14:paraId="30B5DE40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4C1C0D46" w14:textId="77777777" w:rsidR="00872C0D" w:rsidRDefault="00872C0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Come l’ho usato io</w:t>
      </w:r>
      <w:r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Usato solo per capire</w:t>
      </w:r>
    </w:p>
    <w:p w14:paraId="6B360FF7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140F7942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avrei fatto senza AI?</w:t>
      </w:r>
    </w:p>
    <w:p w14:paraId="30AB9CA3" w14:textId="77777777" w:rsidR="001B68D9" w:rsidRDefault="006067D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perso tutto il giorno a pensare che progetto fare senza avere le idee in chiaro</w:t>
      </w:r>
    </w:p>
    <w:p w14:paraId="42A4F3E1" w14:textId="77777777" w:rsidR="001B68D9" w:rsidRDefault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D2CD056" w14:textId="77777777" w:rsidR="001B68D9" w:rsidRPr="001D1B3C" w:rsidRDefault="001B68D9" w:rsidP="001B68D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B68D9" w:rsidRPr="001D1B3C" w14:paraId="6872A02F" w14:textId="77777777" w:rsidTr="008F10FE">
        <w:trPr>
          <w:trHeight w:val="199"/>
        </w:trPr>
        <w:tc>
          <w:tcPr>
            <w:tcW w:w="1250" w:type="pct"/>
            <w:vAlign w:val="center"/>
          </w:tcPr>
          <w:p w14:paraId="4B4145AA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21A5D1B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1B68D9" w:rsidRPr="001D1B3C" w14:paraId="3725DDB6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107820F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B94664F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25.09.2026</w:t>
            </w:r>
          </w:p>
        </w:tc>
      </w:tr>
      <w:tr w:rsidR="001B68D9" w:rsidRPr="001D1B3C" w14:paraId="5BD44336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42B7501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D87FB9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4CC828A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B8AD12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92346E1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4B8B221C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596324E4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B68D9" w:rsidRPr="001D1B3C" w14:paraId="79DA3FCB" w14:textId="77777777" w:rsidTr="008F10FE">
        <w:tc>
          <w:tcPr>
            <w:tcW w:w="9854" w:type="dxa"/>
          </w:tcPr>
          <w:p w14:paraId="33A85980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Requisiti</w:t>
            </w:r>
          </w:p>
          <w:p w14:paraId="5C7E485C" w14:textId="77777777" w:rsidR="00BC1627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Gantt</w:t>
            </w:r>
          </w:p>
          <w:p w14:paraId="73AAC87C" w14:textId="77777777" w:rsidR="00BC1627" w:rsidRPr="001D1B3C" w:rsidRDefault="00BC1627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44CE4D9A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11765E82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3983D45A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B68D9" w:rsidRPr="001D1B3C" w14:paraId="7A63B3A4" w14:textId="77777777" w:rsidTr="008F10FE">
        <w:tc>
          <w:tcPr>
            <w:tcW w:w="9854" w:type="dxa"/>
          </w:tcPr>
          <w:p w14:paraId="05146497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l’utilizzo di Project</w:t>
            </w:r>
          </w:p>
        </w:tc>
      </w:tr>
    </w:tbl>
    <w:p w14:paraId="5DEFA305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41B71BC0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4D4DEE2D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B68D9" w:rsidRPr="001D1B3C" w14:paraId="11A0FEC6" w14:textId="77777777" w:rsidTr="008F10FE">
        <w:tc>
          <w:tcPr>
            <w:tcW w:w="9854" w:type="dxa"/>
          </w:tcPr>
          <w:p w14:paraId="28B061B4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t>Requisiti completati come previsto e Gantt iniziato. Use Case, previsti per oggi, non svolti: da recuperare.</w:t>
            </w:r>
          </w:p>
        </w:tc>
      </w:tr>
    </w:tbl>
    <w:p w14:paraId="685AB73C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272CA582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7B3479AC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B68D9" w:rsidRPr="001D1B3C" w14:paraId="156D4A4C" w14:textId="77777777" w:rsidTr="008F10FE">
        <w:tc>
          <w:tcPr>
            <w:tcW w:w="9854" w:type="dxa"/>
          </w:tcPr>
          <w:p w14:paraId="76D646F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t>Continuare e concludere il Gantt; recuperare gli Use Case.</w:t>
            </w:r>
          </w:p>
        </w:tc>
      </w:tr>
    </w:tbl>
    <w:p w14:paraId="1CC81410" w14:textId="77777777" w:rsidR="001B68D9" w:rsidRPr="001D1B3C" w:rsidRDefault="001B68D9" w:rsidP="001B68D9">
      <w:pPr>
        <w:rPr>
          <w:rFonts w:ascii="Arial" w:hAnsi="Arial" w:cs="Arial"/>
        </w:rPr>
      </w:pPr>
    </w:p>
    <w:p w14:paraId="42B6641B" w14:textId="77777777" w:rsidR="001B68D9" w:rsidRPr="001D1B3C" w:rsidRDefault="001B68D9" w:rsidP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2B45C9" w14:textId="77777777" w:rsidR="001B68D9" w:rsidRPr="001D1B3C" w:rsidRDefault="001B68D9" w:rsidP="001B68D9">
      <w:pPr>
        <w:pStyle w:val="Titolo2"/>
        <w:pBdr>
          <w:bottom w:val="single" w:sz="4" w:space="1" w:color="auto"/>
        </w:pBdr>
      </w:pPr>
      <w:r>
        <w:lastRenderedPageBreak/>
        <w:t>Utilizzo Intelligenza Artificiale nella giornata</w:t>
      </w:r>
    </w:p>
    <w:p w14:paraId="19211207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br/>
      </w:r>
      <w:sdt>
        <w:sdtPr>
          <w:rPr>
            <w:rFonts w:ascii="Segoe UI Symbol" w:hAnsi="Segoe UI Symbol" w:cs="Segoe UI Symbol"/>
          </w:rPr>
          <w:id w:val="19773334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Occasionale</w:t>
      </w:r>
    </w:p>
    <w:p w14:paraId="24BD6080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102BCCB2" w14:textId="77777777" w:rsidR="001B68D9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Strumento/i utilizzato/i: </w:t>
      </w:r>
      <w:r>
        <w:rPr>
          <w:rFonts w:ascii="Arial" w:hAnsi="Arial" w:cs="Arial"/>
        </w:rPr>
        <w:t>Claude</w:t>
      </w:r>
    </w:p>
    <w:p w14:paraId="7B5872FF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0B409288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5084349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Riorganizzare idee / testi</w:t>
      </w:r>
    </w:p>
    <w:p w14:paraId="4742227A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4F318F91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Esempio significativo di utilizzo (UNO SOLO)</w:t>
      </w:r>
    </w:p>
    <w:p w14:paraId="3B5D8112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Organizzare i requisiti del progetto</w:t>
      </w:r>
    </w:p>
    <w:p w14:paraId="0D2D6FC0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2324D4EB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mi ha dato l’AI</w:t>
      </w:r>
    </w:p>
    <w:p w14:paraId="57090FBD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suggerimento</w:t>
      </w:r>
    </w:p>
    <w:p w14:paraId="11ADB3BC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</w:p>
    <w:p w14:paraId="4FD4E041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Come l’ho usato io</w:t>
      </w:r>
      <w:r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709505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Adattato</w:t>
      </w:r>
    </w:p>
    <w:p w14:paraId="34ABF6DB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4429EFD9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avrei fatto senza AI?</w:t>
      </w:r>
    </w:p>
    <w:p w14:paraId="17E32BD4" w14:textId="77777777" w:rsidR="001B68D9" w:rsidRPr="001D1B3C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Più fatica</w:t>
      </w:r>
    </w:p>
    <w:p w14:paraId="01152F3F" w14:textId="77777777" w:rsidR="001B68D9" w:rsidRDefault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C24573" w14:textId="77777777" w:rsidR="001B68D9" w:rsidRPr="001D1B3C" w:rsidRDefault="001B68D9" w:rsidP="001B68D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B68D9" w:rsidRPr="001D1B3C" w14:paraId="34A41AB9" w14:textId="77777777" w:rsidTr="008F10FE">
        <w:trPr>
          <w:trHeight w:val="199"/>
        </w:trPr>
        <w:tc>
          <w:tcPr>
            <w:tcW w:w="1250" w:type="pct"/>
            <w:vAlign w:val="center"/>
          </w:tcPr>
          <w:p w14:paraId="4BEF242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04A7CD7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1B68D9" w:rsidRPr="001D1B3C" w14:paraId="0D6B689C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16A2042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085F09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09.10.2026</w:t>
            </w:r>
          </w:p>
        </w:tc>
      </w:tr>
      <w:tr w:rsidR="001B68D9" w:rsidRPr="001D1B3C" w14:paraId="10539A35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6C98F26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298291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26C4E4F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005246F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24F9BAC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6346417B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73140D1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B68D9" w:rsidRPr="001D1B3C" w14:paraId="6B4E0096" w14:textId="77777777" w:rsidTr="008F10FE">
        <w:tc>
          <w:tcPr>
            <w:tcW w:w="9854" w:type="dxa"/>
          </w:tcPr>
          <w:p w14:paraId="194AF2B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Gantt</w:t>
            </w:r>
          </w:p>
        </w:tc>
      </w:tr>
    </w:tbl>
    <w:p w14:paraId="2A797DD8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7B298BE8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11DD8AFB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B68D9" w:rsidRPr="001D1B3C" w14:paraId="26CEBDCC" w14:textId="77777777" w:rsidTr="008F10FE">
        <w:tc>
          <w:tcPr>
            <w:tcW w:w="9854" w:type="dxa"/>
          </w:tcPr>
          <w:p w14:paraId="03E9437D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t>Nessun problema rilevante.</w:t>
            </w:r>
          </w:p>
        </w:tc>
      </w:tr>
    </w:tbl>
    <w:p w14:paraId="6453F51A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7CB79B22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03EED6EB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B68D9" w:rsidRPr="001D1B3C" w14:paraId="3C41A256" w14:textId="77777777" w:rsidTr="008F10FE">
        <w:tc>
          <w:tcPr>
            <w:tcW w:w="9854" w:type="dxa"/>
          </w:tcPr>
          <w:p w14:paraId="2AC7562C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t>Gantt concluso come previsto (25.09–09.10). Use Case ancora da recuperare.</w:t>
            </w:r>
          </w:p>
        </w:tc>
      </w:tr>
    </w:tbl>
    <w:p w14:paraId="3CFD9A9A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52131E39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6820EC38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B68D9" w:rsidRPr="001D1B3C" w14:paraId="0FCDA430" w14:textId="77777777" w:rsidTr="008F10FE">
        <w:tc>
          <w:tcPr>
            <w:tcW w:w="9854" w:type="dxa"/>
          </w:tcPr>
          <w:p w14:paraId="427B508A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t>Struttura dati e Classi e metodi (Progettazione), come previsto dal Gantt per il 16.10; recupero degli Use Case.</w:t>
            </w:r>
          </w:p>
        </w:tc>
      </w:tr>
    </w:tbl>
    <w:p w14:paraId="5F20880C" w14:textId="77777777" w:rsidR="001B68D9" w:rsidRPr="001D1B3C" w:rsidRDefault="001B68D9" w:rsidP="001B68D9">
      <w:pPr>
        <w:rPr>
          <w:rFonts w:ascii="Arial" w:hAnsi="Arial" w:cs="Arial"/>
        </w:rPr>
      </w:pPr>
    </w:p>
    <w:p w14:paraId="7E10208D" w14:textId="77777777" w:rsidR="001B68D9" w:rsidRPr="001D1B3C" w:rsidRDefault="001B68D9" w:rsidP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BBDCC84" w14:textId="77777777" w:rsidR="001B68D9" w:rsidRPr="001D1B3C" w:rsidRDefault="001B68D9" w:rsidP="001B68D9">
      <w:pPr>
        <w:pStyle w:val="Titolo2"/>
        <w:pBdr>
          <w:bottom w:val="single" w:sz="4" w:space="1" w:color="auto"/>
        </w:pBdr>
      </w:pPr>
      <w:r>
        <w:lastRenderedPageBreak/>
        <w:t>Utilizzo Intelligenza Artificiale nella giornata</w:t>
      </w:r>
    </w:p>
    <w:p w14:paraId="4B5BB134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</w:p>
    <w:p w14:paraId="17A9FC26" w14:textId="77777777" w:rsidR="001B68D9" w:rsidRDefault="00000000" w:rsidP="001B68D9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8156901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68D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1B68D9">
        <w:rPr>
          <w:rFonts w:ascii="Arial" w:hAnsi="Arial" w:cs="Arial"/>
        </w:rPr>
        <w:t xml:space="preserve"> Nessuno</w:t>
      </w:r>
      <w:r w:rsidR="001B68D9">
        <w:br/>
      </w:r>
      <w:sdt>
        <w:sdtPr>
          <w:rPr>
            <w:rFonts w:ascii="Segoe UI Symbol" w:hAnsi="Segoe UI Symbol" w:cs="Segoe UI Symbol"/>
          </w:rPr>
          <w:id w:val="-927962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68D9">
            <w:rPr>
              <w:rFonts w:ascii="MS Gothic" w:eastAsia="MS Gothic" w:hAnsi="MS Gothic" w:cs="Segoe UI Symbol"/>
            </w:rPr>
            <w:t>☐</w:t>
          </w:r>
        </w:sdtContent>
      </w:sdt>
      <w:r w:rsidR="001B68D9">
        <w:rPr>
          <w:rFonts w:ascii="Arial" w:hAnsi="Arial" w:cs="Arial"/>
        </w:rPr>
        <w:t xml:space="preserve"> Occasionale</w:t>
      </w:r>
      <w:r w:rsidR="001B68D9">
        <w:br/>
      </w:r>
      <w:sdt>
        <w:sdtPr>
          <w:rPr>
            <w:rFonts w:ascii="Segoe UI Symbol" w:hAnsi="Segoe UI Symbol" w:cs="Segoe UI Symbol"/>
          </w:rPr>
          <w:id w:val="1748767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68D9">
            <w:rPr>
              <w:rFonts w:ascii="MS Gothic" w:eastAsia="MS Gothic" w:hAnsi="MS Gothic" w:cs="Segoe UI Symbol"/>
            </w:rPr>
            <w:t>☐</w:t>
          </w:r>
        </w:sdtContent>
      </w:sdt>
      <w:r w:rsidR="001B68D9">
        <w:rPr>
          <w:rFonts w:ascii="Arial" w:hAnsi="Arial" w:cs="Arial"/>
        </w:rPr>
        <w:t xml:space="preserve"> Frequente</w:t>
      </w:r>
    </w:p>
    <w:p w14:paraId="6F3AF2A0" w14:textId="77777777" w:rsidR="00624F63" w:rsidRPr="00B94F72" w:rsidRDefault="00624F63" w:rsidP="00B94F72">
      <w:pPr>
        <w:rPr>
          <w:rFonts w:ascii="Arial" w:eastAsiaTheme="majorEastAsia" w:hAnsi="Arial" w:cs="Arial"/>
          <w:spacing w:val="5"/>
          <w:kern w:val="28"/>
          <w:sz w:val="52"/>
          <w:szCs w:val="52"/>
        </w:rPr>
      </w:pPr>
    </w:p>
    <w:p w14:paraId="437AE680" w14:textId="77777777" w:rsidR="001B68D9" w:rsidRDefault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E99870" w14:textId="77777777" w:rsidR="001B68D9" w:rsidRPr="001D1B3C" w:rsidRDefault="001B68D9" w:rsidP="001B68D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B68D9" w:rsidRPr="001D1B3C" w14:paraId="7E3EE8F9" w14:textId="77777777" w:rsidTr="008F10FE">
        <w:trPr>
          <w:trHeight w:val="199"/>
        </w:trPr>
        <w:tc>
          <w:tcPr>
            <w:tcW w:w="1250" w:type="pct"/>
            <w:vAlign w:val="center"/>
          </w:tcPr>
          <w:p w14:paraId="0889D5A9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AD6671F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1B68D9" w:rsidRPr="001D1B3C" w14:paraId="6E444AEF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4E7C9B0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D55590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16.10.2026</w:t>
            </w:r>
          </w:p>
        </w:tc>
      </w:tr>
      <w:tr w:rsidR="001B68D9" w:rsidRPr="001D1B3C" w14:paraId="031B882B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4CFBAF48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E802BC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61B79B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718F27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2439C88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4B5A16FB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06D8EF1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B68D9" w:rsidRPr="001D1B3C" w14:paraId="38C4D9E5" w14:textId="77777777" w:rsidTr="008F10FE">
        <w:tc>
          <w:tcPr>
            <w:tcW w:w="9854" w:type="dxa"/>
          </w:tcPr>
          <w:p w14:paraId="5A308727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(recupero della task prevista il 25.09)</w:t>
            </w:r>
          </w:p>
          <w:p w14:paraId="37976F6B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Struttura dati, Classi e metodi e Architettura del sistema (Progettazione)</w:t>
            </w:r>
          </w:p>
          <w:p w14:paraId="479A2E38" w14:textId="47733F76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Protocollo di test</w:t>
            </w:r>
          </w:p>
          <w:p w14:paraId="00EBE5BA" w14:textId="083052A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Revisione dei requisiti</w:t>
            </w:r>
          </w:p>
          <w:p w14:paraId="2BC24CED" w14:textId="1E9DA84B" w:rsidR="001B68D9" w:rsidRDefault="001B68D9" w:rsidP="008F10F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rivisto </w:t>
            </w:r>
          </w:p>
        </w:tc>
      </w:tr>
    </w:tbl>
    <w:p w14:paraId="72E7F2EA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21D8185E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475EFB3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B68D9" w:rsidRPr="001D1B3C" w14:paraId="7312BD8B" w14:textId="77777777" w:rsidTr="008F10FE">
        <w:tc>
          <w:tcPr>
            <w:tcW w:w="9854" w:type="dxa"/>
          </w:tcPr>
          <w:p w14:paraId="531964FA" w14:textId="2FEFD396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non svolti nella giornata prevista (25.09): recuperati oggi.</w:t>
            </w:r>
          </w:p>
        </w:tc>
      </w:tr>
    </w:tbl>
    <w:p w14:paraId="30FE7010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11F2FD31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2C1DE550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B68D9" w:rsidRPr="001D1B3C" w14:paraId="297F25E2" w14:textId="77777777" w:rsidTr="008F10FE">
        <w:tc>
          <w:tcPr>
            <w:tcW w:w="9854" w:type="dxa"/>
          </w:tcPr>
          <w:p w14:paraId="31E7ED1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il Gantt: Analisi completata; Progettazione al 75% circa (mancano il design delle interfacce e il prototipo tecnico, previsti il 23.10). Gli Use Case, in ritardo dal 25.09, sono stati recuperati oggi.</w:t>
            </w:r>
          </w:p>
        </w:tc>
      </w:tr>
    </w:tbl>
    <w:p w14:paraId="0DDD0E1F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0A0A8A3E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7473658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B68D9" w:rsidRPr="001D1B3C" w14:paraId="57116439" w14:textId="77777777" w:rsidTr="008F10FE">
        <w:tc>
          <w:tcPr>
            <w:tcW w:w="9854" w:type="dxa"/>
          </w:tcPr>
          <w:p w14:paraId="1043A9FC" w14:textId="54AB9B5A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23.10: mockup delle interfacce (menu principale, menu di pausa, HUD, schermata finale) e prototipo tecnico in Godot (stanza, movimento del giocatore, </w:t>
            </w:r>
            <w:proofErr w:type="spellStart"/>
            <w:r>
              <w:rPr>
                <w:rFonts w:ascii="Arial" w:hAnsi="Arial" w:cs="Arial"/>
              </w:rPr>
              <w:t>raycast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</w:tbl>
    <w:p w14:paraId="513EB181" w14:textId="77777777" w:rsidR="001B68D9" w:rsidRPr="001D1B3C" w:rsidRDefault="001B68D9" w:rsidP="001B68D9">
      <w:pPr>
        <w:rPr>
          <w:rFonts w:ascii="Arial" w:hAnsi="Arial" w:cs="Arial"/>
        </w:rPr>
      </w:pPr>
    </w:p>
    <w:p w14:paraId="6D2C70AF" w14:textId="77777777" w:rsidR="001B68D9" w:rsidRPr="001D1B3C" w:rsidRDefault="001B68D9" w:rsidP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EBED12" w14:textId="77777777" w:rsidR="001B68D9" w:rsidRPr="001D1B3C" w:rsidRDefault="001B68D9" w:rsidP="001B68D9">
      <w:pPr>
        <w:pStyle w:val="Titolo2"/>
        <w:pBdr>
          <w:bottom w:val="single" w:sz="4" w:space="1" w:color="auto"/>
        </w:pBdr>
      </w:pPr>
      <w:r>
        <w:lastRenderedPageBreak/>
        <w:t>Utilizzo Intelligenza Artificiale nella giornata</w:t>
      </w:r>
    </w:p>
    <w:p w14:paraId="61F2C359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br/>
      </w:r>
      <w:sdt>
        <w:sdtPr>
          <w:rPr>
            <w:rFonts w:ascii="Segoe UI Symbol" w:hAnsi="Segoe UI Symbol" w:cs="Segoe UI Symbol"/>
          </w:rPr>
          <w:id w:val="2262284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Frequente</w:t>
      </w:r>
    </w:p>
    <w:p w14:paraId="393D182E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77D5774C" w14:textId="77777777" w:rsidR="001B68D9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Strumento/i utilizzato/i: </w:t>
      </w:r>
      <w:r>
        <w:rPr>
          <w:rFonts w:ascii="Arial" w:hAnsi="Arial" w:cs="Arial"/>
        </w:rPr>
        <w:t>Claude</w:t>
      </w:r>
    </w:p>
    <w:p w14:paraId="534E8F9A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07E7DD7E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6393026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7232432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Chiarire concetti</w:t>
      </w:r>
    </w:p>
    <w:p w14:paraId="6528D661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6AB53C80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Esempio significativo di utilizzo (UNO SOLO)</w:t>
      </w:r>
    </w:p>
    <w:p w14:paraId="45DEDE9B" w14:textId="435BA6FE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Revisione del progetto</w:t>
      </w:r>
    </w:p>
    <w:p w14:paraId="120EAD90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58252B34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mi ha dato l’AI</w:t>
      </w:r>
    </w:p>
    <w:p w14:paraId="24F74515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Testi e diagrammi pronti da inserire, proposte di valori (parametri delle modalità, requisiti non funzionali, rischi) e un’analisi critica del progetto con i punti deboli da correggere.</w:t>
      </w:r>
    </w:p>
    <w:p w14:paraId="3D21EC47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</w:p>
    <w:p w14:paraId="59723BBB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Come l’ho usato io</w:t>
      </w:r>
      <w:r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527420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Adattato</w:t>
      </w:r>
    </w:p>
    <w:p w14:paraId="0E6A49E8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1EA1FC03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avrei fatto senza AI?</w:t>
      </w:r>
    </w:p>
    <w:p w14:paraId="474DB171" w14:textId="771AB872" w:rsidR="001B68D9" w:rsidRPr="001D1B3C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impiegato diverse giornate in più per diagrammi, test e revisione. Ho riletto tutto e verificato che sia coerente con i requisiti e con le mie scelte</w:t>
      </w:r>
      <w:r w:rsidR="005D15B6">
        <w:rPr>
          <w:rFonts w:ascii="Arial" w:hAnsi="Arial" w:cs="Arial"/>
        </w:rPr>
        <w:t>.</w:t>
      </w:r>
    </w:p>
    <w:p w14:paraId="5CE99870" w14:textId="77777777" w:rsidR="001B68D9" w:rsidRPr="001D1B3C" w:rsidRDefault="001B68D9" w:rsidP="001B68D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br w:type="page"/>
      </w:r>
      <w:r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B68D9" w:rsidRPr="001D1B3C" w14:paraId="7E3EE8F9" w14:textId="77777777" w:rsidTr="008F10FE">
        <w:trPr>
          <w:trHeight w:val="199"/>
        </w:trPr>
        <w:tc>
          <w:tcPr>
            <w:tcW w:w="1250" w:type="pct"/>
            <w:vAlign w:val="center"/>
          </w:tcPr>
          <w:p w14:paraId="0889D5A9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AD6671F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1B68D9" w:rsidRPr="001D1B3C" w14:paraId="6E444AEF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4E7C9B0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D55590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23.10.2026</w:t>
            </w:r>
          </w:p>
        </w:tc>
      </w:tr>
      <w:tr w:rsidR="001B68D9" w:rsidRPr="001D1B3C" w14:paraId="031B882B" w14:textId="77777777" w:rsidTr="008F10FE">
        <w:trPr>
          <w:trHeight w:val="196"/>
        </w:trPr>
        <w:tc>
          <w:tcPr>
            <w:tcW w:w="1250" w:type="pct"/>
            <w:vAlign w:val="center"/>
          </w:tcPr>
          <w:p w14:paraId="4CFBAF48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E802BC1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61B79B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718F27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2439C88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4B5A16FB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06D8EF1E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B68D9" w:rsidRPr="001D1B3C" w14:paraId="38C4D9E5" w14:textId="77777777" w:rsidTr="008F10FE">
        <w:tc>
          <w:tcPr>
            <w:tcW w:w="9854" w:type="dxa"/>
          </w:tcPr>
          <w:p w14:paraId="5A308727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 delle interfacce</w:t>
            </w:r>
          </w:p>
          <w:p w14:paraId="5A308727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del fucile d’assalto e scelta dell’arma</w:t>
            </w:r>
          </w:p>
          <w:p w14:paraId="5A308727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Aggiornamento documentazione</w:t>
            </w:r>
          </w:p>
          <w:p w14:paraId="5A308727" w14:textId="77777777" w:rsidR="001B68D9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Prototipo tecnico in Godot (stanza, movimento, raycast)</w:t>
            </w:r>
          </w:p>
        </w:tc>
      </w:tr>
    </w:tbl>
    <w:p w14:paraId="72E7F2EA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21D8185E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475EFB3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B68D9" w:rsidRPr="001D1B3C" w14:paraId="7312BD8B" w14:textId="77777777" w:rsidTr="008F10FE">
        <w:tc>
          <w:tcPr>
            <w:tcW w:w="9854" w:type="dxa"/>
          </w:tcPr>
          <w:p w14:paraId="531964FA" w14:textId="2FEFD396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Pistola con 30 colpi poco realistica: modalità definite in caricatori e aggiunta una seconda arma (REQ-011).</w:t>
            </w:r>
          </w:p>
          <w:p w14:paraId="531964FA" w14:textId="2FEFD396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Versioni precedenti: REQ-002 1.1 (REQ-002_2: Munizioni limitate, 30 per caricatore); REQ-006 1.1 (REQ-006_1: Classica – 90 colpi (3 caricatori), ricarica permessa, conta il punteggio; REQ-006_2: A tempo – 60 secondi, munizioni illimitate con ricarica, conta il punteggio; REQ-006_3: Precisione – 30 colpi (1 caricatore), nessuna ricarica, conta la precisione); REQ-007 1.0 (REQ-007_2: Schermata end con punteggio, precisione e opzione di restart).</w:t>
            </w:r>
          </w:p>
          <w:p w14:paraId="531964FA" w14:textId="2FEFD396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Nella creazione dello script Godot proponeva solo GDScript: risolto creando lo script C# Main.cs.</w:t>
            </w:r>
          </w:p>
        </w:tc>
      </w:tr>
    </w:tbl>
    <w:p w14:paraId="30FE7010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11F2FD31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2C1DE550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B68D9" w:rsidRPr="001D1B3C" w14:paraId="297F25E2" w14:textId="77777777" w:rsidTr="008F10FE">
        <w:tc>
          <w:tcPr>
            <w:tcW w:w="9854" w:type="dxa"/>
          </w:tcPr>
          <w:p w14:paraId="31E7ED16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il Gantt: progettazione conclusa.</w:t>
            </w:r>
          </w:p>
        </w:tc>
      </w:tr>
    </w:tbl>
    <w:p w14:paraId="0DDD0E1F" w14:textId="77777777" w:rsidR="001B68D9" w:rsidRPr="001D1B3C" w:rsidRDefault="001B68D9" w:rsidP="001B68D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68D9" w:rsidRPr="001D1B3C" w14:paraId="0A0A8A3E" w14:textId="77777777" w:rsidTr="008F10FE">
        <w:tc>
          <w:tcPr>
            <w:tcW w:w="9854" w:type="dxa"/>
            <w:shd w:val="clear" w:color="auto" w:fill="D9D9D9" w:themeFill="background1" w:themeFillShade="D9"/>
          </w:tcPr>
          <w:p w14:paraId="74736585" w14:textId="77777777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B68D9" w:rsidRPr="001D1B3C" w14:paraId="57116439" w14:textId="77777777" w:rsidTr="008F10FE">
        <w:tc>
          <w:tcPr>
            <w:tcW w:w="9854" w:type="dxa"/>
          </w:tcPr>
          <w:p w14:paraId="1043A9FC" w14:textId="54AB9B5A" w:rsidR="001B68D9" w:rsidRPr="001D1B3C" w:rsidRDefault="001B68D9" w:rsidP="008F10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Sviluppo: ambiente e interfaccia</w:t>
            </w:r>
            <w:proofErr w:type="spellStart"/>
            <w:proofErr w:type="spellEnd"/>
          </w:p>
        </w:tc>
      </w:tr>
    </w:tbl>
    <w:p w14:paraId="513EB181" w14:textId="77777777" w:rsidR="001B68D9" w:rsidRPr="001D1B3C" w:rsidRDefault="001B68D9" w:rsidP="001B68D9">
      <w:pPr>
        <w:rPr>
          <w:rFonts w:ascii="Arial" w:hAnsi="Arial" w:cs="Arial"/>
        </w:rPr>
      </w:pPr>
    </w:p>
    <w:p w14:paraId="6D2C70AF" w14:textId="77777777" w:rsidR="001B68D9" w:rsidRPr="001D1B3C" w:rsidRDefault="001B68D9" w:rsidP="001B6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EBED12" w14:textId="77777777" w:rsidR="001B68D9" w:rsidRPr="001D1B3C" w:rsidRDefault="001B68D9" w:rsidP="001B68D9">
      <w:pPr>
        <w:pStyle w:val="Titolo2"/>
        <w:pBdr>
          <w:bottom w:val="single" w:sz="4" w:space="1" w:color="auto"/>
        </w:pBdr>
      </w:pPr>
      <w:r>
        <w:lastRenderedPageBreak/>
        <w:t>Utilizzo Intelligenza Artificiale nella giornata</w:t>
      </w:r>
    </w:p>
    <w:p w14:paraId="61F2C359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br/>
      </w:r>
      <w:sdt>
        <w:sdtPr>
          <w:rPr>
            <w:rFonts w:ascii="Segoe UI Symbol" w:hAnsi="Segoe UI Symbol" w:cs="Segoe UI Symbol"/>
          </w:rPr>
          <w:id w:val="2262284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Frequente</w:t>
      </w:r>
    </w:p>
    <w:p w14:paraId="393D182E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77D5774C" w14:textId="77777777" w:rsidR="001B68D9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Strumento/i utilizzato/i: </w:t>
      </w:r>
      <w:r>
        <w:rPr>
          <w:rFonts w:ascii="Arial" w:hAnsi="Arial" w:cs="Arial"/>
        </w:rPr>
        <w:t>Claude</w:t>
      </w:r>
    </w:p>
    <w:p w14:paraId="534E8F9A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07E7DD7E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6393026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Riorganizzare idee / testi</w:t>
      </w:r>
    </w:p>
    <w:p w14:paraId="6528D661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6AB53C80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Esempio significativo di utilizzo (UNO SOLO)</w:t>
      </w:r>
    </w:p>
    <w:p w14:paraId="45DEDE9B" w14:textId="435BA6FE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Creazione dei mockup e guida per il prototipo in Godot</w:t>
      </w:r>
    </w:p>
    <w:p w14:paraId="120EAD90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58252B34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mi ha dato l’AI</w:t>
      </w:r>
    </w:p>
    <w:p w14:paraId="24F74515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Mockup e aggiornamento dei testi</w:t>
      </w:r>
    </w:p>
    <w:p w14:paraId="3D21EC47" w14:textId="77777777" w:rsidR="001B68D9" w:rsidRDefault="001B68D9" w:rsidP="001B68D9">
      <w:pPr>
        <w:pStyle w:val="Nessunaspaziatura"/>
        <w:rPr>
          <w:rFonts w:ascii="Arial" w:hAnsi="Arial" w:cs="Arial"/>
          <w:b/>
          <w:bCs/>
        </w:rPr>
      </w:pPr>
    </w:p>
    <w:p w14:paraId="59723BBB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Come l’ho usato io</w:t>
      </w:r>
      <w:r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527420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>
        <w:rPr>
          <w:rFonts w:ascii="Arial" w:hAnsi="Arial" w:cs="Arial"/>
        </w:rPr>
        <w:t xml:space="preserve"> Adattato</w:t>
      </w:r>
    </w:p>
    <w:p w14:paraId="0E6A49E8" w14:textId="77777777" w:rsidR="001B68D9" w:rsidRPr="00872C0D" w:rsidRDefault="001B68D9" w:rsidP="001B68D9">
      <w:pPr>
        <w:pStyle w:val="Nessunaspaziatura"/>
        <w:rPr>
          <w:rFonts w:ascii="Arial" w:hAnsi="Arial" w:cs="Arial"/>
        </w:rPr>
      </w:pPr>
    </w:p>
    <w:p w14:paraId="1EA1FC03" w14:textId="77777777" w:rsidR="001B68D9" w:rsidRDefault="001B68D9" w:rsidP="001B68D9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Cosa avrei fatto senza AI?</w:t>
      </w:r>
    </w:p>
    <w:p w14:paraId="474DB171" w14:textId="771AB872" w:rsidR="001B68D9" w:rsidRPr="001D1B3C" w:rsidRDefault="001B68D9" w:rsidP="001B68D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Più tempo per i mockup</w:t>
      </w:r>
    </w:p>
    <w:sectPr w:rsidR="001B68D9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5542C" w14:textId="77777777" w:rsidR="00E01633" w:rsidRDefault="00E01633" w:rsidP="00DC1A1A">
      <w:pPr>
        <w:spacing w:after="0" w:line="240" w:lineRule="auto"/>
      </w:pPr>
      <w:r>
        <w:separator/>
      </w:r>
    </w:p>
    <w:p w14:paraId="6D9B0FD2" w14:textId="77777777" w:rsidR="00E01633" w:rsidRDefault="00E01633"/>
    <w:p w14:paraId="70BAE498" w14:textId="77777777" w:rsidR="00E01633" w:rsidRDefault="00E01633" w:rsidP="00454290"/>
  </w:endnote>
  <w:endnote w:type="continuationSeparator" w:id="0">
    <w:p w14:paraId="602A4ACE" w14:textId="77777777" w:rsidR="00E01633" w:rsidRDefault="00E01633" w:rsidP="00DC1A1A">
      <w:pPr>
        <w:spacing w:after="0" w:line="240" w:lineRule="auto"/>
      </w:pPr>
      <w:r>
        <w:continuationSeparator/>
      </w:r>
    </w:p>
    <w:p w14:paraId="5184BC2B" w14:textId="77777777" w:rsidR="00E01633" w:rsidRDefault="00E01633"/>
    <w:p w14:paraId="6C3396B5" w14:textId="77777777" w:rsidR="00E01633" w:rsidRDefault="00E0163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5C15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1B68D9">
          <w:rPr>
            <w:rFonts w:ascii="Arial" w:hAnsi="Arial" w:cs="Arial"/>
          </w:rPr>
          <w:t xml:space="preserve"> Shooting Trainer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C1876" w14:textId="77777777" w:rsidR="00E01633" w:rsidRDefault="00E01633" w:rsidP="00DC1A1A">
      <w:pPr>
        <w:spacing w:after="0" w:line="240" w:lineRule="auto"/>
      </w:pPr>
      <w:r>
        <w:separator/>
      </w:r>
    </w:p>
    <w:p w14:paraId="52F33AF0" w14:textId="77777777" w:rsidR="00E01633" w:rsidRDefault="00E01633"/>
    <w:p w14:paraId="5828DB62" w14:textId="77777777" w:rsidR="00E01633" w:rsidRDefault="00E01633" w:rsidP="00454290"/>
  </w:footnote>
  <w:footnote w:type="continuationSeparator" w:id="0">
    <w:p w14:paraId="52B5C785" w14:textId="77777777" w:rsidR="00E01633" w:rsidRDefault="00E01633" w:rsidP="00DC1A1A">
      <w:pPr>
        <w:spacing w:after="0" w:line="240" w:lineRule="auto"/>
      </w:pPr>
      <w:r>
        <w:continuationSeparator/>
      </w:r>
    </w:p>
    <w:p w14:paraId="22B42E0F" w14:textId="77777777" w:rsidR="00E01633" w:rsidRDefault="00E01633"/>
    <w:p w14:paraId="7557A8C6" w14:textId="77777777" w:rsidR="00E01633" w:rsidRDefault="00E0163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64755" w14:textId="77777777" w:rsidR="007C13BA" w:rsidRPr="001B68D9" w:rsidRDefault="001B68D9" w:rsidP="00BF7885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David Stefanovic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1E4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55F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31F"/>
    <w:rsid w:val="001B2615"/>
    <w:rsid w:val="001B291E"/>
    <w:rsid w:val="001B2E68"/>
    <w:rsid w:val="001B51AF"/>
    <w:rsid w:val="001B68D9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D0A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059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33D8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43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22C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15B6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7D8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76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75BD3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F45"/>
    <w:rsid w:val="007403AC"/>
    <w:rsid w:val="0074073A"/>
    <w:rsid w:val="00740C68"/>
    <w:rsid w:val="00740D4C"/>
    <w:rsid w:val="00742012"/>
    <w:rsid w:val="00743163"/>
    <w:rsid w:val="0075275E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14AA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3BB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4F72"/>
    <w:rsid w:val="00BA1209"/>
    <w:rsid w:val="00BA29DC"/>
    <w:rsid w:val="00BA2A27"/>
    <w:rsid w:val="00BA34A2"/>
    <w:rsid w:val="00BA3BFE"/>
    <w:rsid w:val="00BA4C21"/>
    <w:rsid w:val="00BA4D8A"/>
    <w:rsid w:val="00BA6201"/>
    <w:rsid w:val="00BA6C0F"/>
    <w:rsid w:val="00BA711B"/>
    <w:rsid w:val="00BB5BD6"/>
    <w:rsid w:val="00BC1627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DA5"/>
    <w:rsid w:val="00BE37A0"/>
    <w:rsid w:val="00BE3995"/>
    <w:rsid w:val="00BE4CB3"/>
    <w:rsid w:val="00BE5606"/>
    <w:rsid w:val="00BE6475"/>
    <w:rsid w:val="00BF467D"/>
    <w:rsid w:val="00BF6ADD"/>
    <w:rsid w:val="00BF7885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04A1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CB4"/>
    <w:rsid w:val="00DF1F55"/>
    <w:rsid w:val="00DF3861"/>
    <w:rsid w:val="00DF7AEE"/>
    <w:rsid w:val="00E01633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4D4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5E7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72FA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E082DA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91E4E"/>
    <w:rsid w:val="00121817"/>
    <w:rsid w:val="001B231F"/>
    <w:rsid w:val="003B3A61"/>
    <w:rsid w:val="0063588A"/>
    <w:rsid w:val="00647765"/>
    <w:rsid w:val="00675BD3"/>
    <w:rsid w:val="00717EC9"/>
    <w:rsid w:val="007403AC"/>
    <w:rsid w:val="00770F10"/>
    <w:rsid w:val="007E6F1E"/>
    <w:rsid w:val="007F4556"/>
    <w:rsid w:val="0080736A"/>
    <w:rsid w:val="00AC4DCC"/>
    <w:rsid w:val="00BE72BC"/>
    <w:rsid w:val="00DC2D15"/>
    <w:rsid w:val="00DE2402"/>
    <w:rsid w:val="00DE4EBE"/>
    <w:rsid w:val="00E20B82"/>
    <w:rsid w:val="00FC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E6F1E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23</TotalTime>
  <Pages>8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Shooting Trainer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uzf668@cpt.local</cp:lastModifiedBy>
  <cp:revision>13</cp:revision>
  <cp:lastPrinted>2017-03-29T10:57:00Z</cp:lastPrinted>
  <dcterms:created xsi:type="dcterms:W3CDTF">2026-10-09T11:20:00Z</dcterms:created>
  <dcterms:modified xsi:type="dcterms:W3CDTF">2026-10-16T13:32:00Z</dcterms:modified>
</cp:coreProperties>
</file>